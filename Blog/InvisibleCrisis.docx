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3501273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00557F"/>
          <w:sz w:val="2"/>
          <w:szCs w:val="2"/>
        </w:rPr>
        <w:id w:val="89512093"/>
        <w:lock w:val="sdtContentLocked"/>
        <w:group/>
      </w:sdtPr>
      <w:sdtEndPr>
        <w:rPr>
          <w:color w:val="auto"/>
        </w:rPr>
      </w:sdtEndPr>
      <w:sdtContent>
        <w:sdt>
          <w:sdtPr>
            <w:rPr>
              <w:color w:val="00557F"/>
              <w:sz w:val="36"/>
              <w:szCs w:val="36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2C3D3E97" w14:textId="56DF7FE4" w:rsidR="00E43D11" w:rsidRPr="000E35A4" w:rsidRDefault="00AE2A48">
              <w:pPr>
                <w:pStyle w:val="Publishwithline"/>
                <w:rPr>
                  <w:color w:val="00557F"/>
                  <w:sz w:val="36"/>
                  <w:szCs w:val="36"/>
                </w:rPr>
              </w:pPr>
              <w:r w:rsidRPr="000E35A4">
                <w:rPr>
                  <w:color w:val="00557F"/>
                  <w:sz w:val="36"/>
                  <w:szCs w:val="36"/>
                </w:rPr>
                <w:t>An Invisible Crisi</w:t>
              </w:r>
              <w:r w:rsidR="00625FE4">
                <w:rPr>
                  <w:color w:val="00557F"/>
                  <w:sz w:val="36"/>
                  <w:szCs w:val="36"/>
                </w:rPr>
                <w:t>s</w:t>
              </w:r>
            </w:p>
          </w:sdtContent>
        </w:sdt>
        <w:p w14:paraId="449702A5" w14:textId="77777777" w:rsidR="00E43D11" w:rsidRDefault="00E43D11">
          <w:pPr>
            <w:pStyle w:val="underline"/>
          </w:pPr>
        </w:p>
        <w:p w14:paraId="704D3AF9" w14:textId="77777777" w:rsidR="00E43D11" w:rsidRDefault="00472D52">
          <w:pPr>
            <w:pStyle w:val="PadderBetweenControlandBody"/>
          </w:pPr>
        </w:p>
      </w:sdtContent>
    </w:sdt>
    <w:p w14:paraId="3A17D46C" w14:textId="3E41537D" w:rsidR="00AE2A48" w:rsidRDefault="00E96014" w:rsidP="00AE2A48">
      <w:pPr>
        <w:jc w:val="center"/>
      </w:pPr>
      <w:r>
        <w:rPr>
          <w:noProof/>
        </w:rPr>
        <w:drawing>
          <wp:inline distT="0" distB="0" distL="0" distR="0" wp14:anchorId="071BEC80" wp14:editId="089B05FC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82BD" w14:textId="216F48B3" w:rsidR="001E7821" w:rsidRDefault="00AE2A48" w:rsidP="001E7821">
      <w:pPr>
        <w:jc w:val="center"/>
      </w:pPr>
      <w:r>
        <w:t xml:space="preserve">Image by William Bossen via </w:t>
      </w:r>
      <w:hyperlink r:id="rId9" w:history="1">
        <w:r w:rsidR="00F70A41">
          <w:rPr>
            <w:rStyle w:val="Hyperlink"/>
          </w:rPr>
          <w:t>Unsplash</w:t>
        </w:r>
      </w:hyperlink>
    </w:p>
    <w:p w14:paraId="2B736935" w14:textId="0F8CCF63" w:rsidR="001E7821" w:rsidRDefault="000E35A4" w:rsidP="001E7821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One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1E7821" w:rsidRPr="001E7821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reenhouse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1E7821" w:rsidRPr="001E7821">
        <w:rPr>
          <w:rFonts w:asciiTheme="majorHAnsi" w:hAnsiTheme="majorHAnsi" w:cstheme="majorHAnsi"/>
          <w:b/>
          <w:bCs/>
          <w:color w:val="00557F"/>
          <w:sz w:val="32"/>
          <w:szCs w:val="32"/>
        </w:rPr>
        <w:t>as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tands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ut</w:t>
      </w:r>
    </w:p>
    <w:p w14:paraId="3D3E6ACD" w14:textId="614C1EBB" w:rsidR="00AB223F" w:rsidRDefault="00F70E7C" w:rsidP="00AF001F">
      <w:pPr>
        <w:spacing w:line="360" w:lineRule="auto"/>
        <w:rPr>
          <w:rFonts w:cstheme="minorHAnsi"/>
          <w:sz w:val="28"/>
          <w:szCs w:val="28"/>
        </w:rPr>
      </w:pPr>
      <w:r w:rsidRPr="00AF001F">
        <w:rPr>
          <w:rFonts w:cstheme="minorHAnsi"/>
          <w:sz w:val="28"/>
          <w:szCs w:val="28"/>
        </w:rPr>
        <w:t>You might wonder why greenhouse gases matter. It is a fair question. Greenhouse gases, as the name implies, are gases that trap heat from the sun. In high concentrations, th</w:t>
      </w:r>
      <w:r w:rsidR="009E4B2B">
        <w:rPr>
          <w:rFonts w:cstheme="minorHAnsi"/>
          <w:sz w:val="28"/>
          <w:szCs w:val="28"/>
        </w:rPr>
        <w:t>ese gases</w:t>
      </w:r>
      <w:r w:rsidRPr="00AF001F">
        <w:rPr>
          <w:rFonts w:cstheme="minorHAnsi"/>
          <w:sz w:val="28"/>
          <w:szCs w:val="28"/>
        </w:rPr>
        <w:t xml:space="preserve"> can</w:t>
      </w:r>
      <w:r w:rsidR="009E4B2B">
        <w:rPr>
          <w:rFonts w:cstheme="minorHAnsi"/>
          <w:sz w:val="28"/>
          <w:szCs w:val="28"/>
        </w:rPr>
        <w:t xml:space="preserve"> negatively</w:t>
      </w:r>
      <w:r w:rsidRPr="00AF001F">
        <w:rPr>
          <w:rFonts w:cstheme="minorHAnsi"/>
          <w:sz w:val="28"/>
          <w:szCs w:val="28"/>
        </w:rPr>
        <w:t xml:space="preserve"> impact the climate</w:t>
      </w:r>
      <w:r w:rsidR="000E35A4" w:rsidRPr="00AF001F">
        <w:rPr>
          <w:rFonts w:cstheme="minorHAnsi"/>
          <w:sz w:val="28"/>
          <w:szCs w:val="28"/>
        </w:rPr>
        <w:t xml:space="preserve"> by retaining more heat</w:t>
      </w:r>
      <w:r w:rsidRPr="00AF001F">
        <w:rPr>
          <w:rFonts w:cstheme="minorHAnsi"/>
          <w:sz w:val="28"/>
          <w:szCs w:val="28"/>
        </w:rPr>
        <w:t xml:space="preserve">. </w:t>
      </w:r>
      <w:r w:rsidR="009D32AA">
        <w:rPr>
          <w:rFonts w:cstheme="minorHAnsi"/>
          <w:sz w:val="28"/>
          <w:szCs w:val="28"/>
        </w:rPr>
        <w:t>This is commonly referred to as Climate Change.</w:t>
      </w:r>
    </w:p>
    <w:p w14:paraId="5A3FFBA2" w14:textId="6954E26A" w:rsidR="00F70E7C" w:rsidRPr="00AF001F" w:rsidRDefault="00F70E7C" w:rsidP="00D6030A">
      <w:pPr>
        <w:spacing w:line="360" w:lineRule="auto"/>
        <w:rPr>
          <w:rFonts w:cstheme="minorHAnsi"/>
          <w:sz w:val="28"/>
          <w:szCs w:val="28"/>
        </w:rPr>
      </w:pPr>
      <w:r w:rsidRPr="00AF001F">
        <w:rPr>
          <w:rFonts w:cstheme="minorHAnsi"/>
          <w:sz w:val="28"/>
          <w:szCs w:val="28"/>
        </w:rPr>
        <w:t>Water vapor is a natural greenhouse ga</w:t>
      </w:r>
      <w:r w:rsidR="00AB223F">
        <w:rPr>
          <w:rFonts w:cstheme="minorHAnsi"/>
          <w:sz w:val="28"/>
          <w:szCs w:val="28"/>
        </w:rPr>
        <w:t>s bu</w:t>
      </w:r>
      <w:r w:rsidR="009C79DE" w:rsidRPr="00AF001F">
        <w:rPr>
          <w:rFonts w:cstheme="minorHAnsi"/>
          <w:sz w:val="28"/>
          <w:szCs w:val="28"/>
        </w:rPr>
        <w:t xml:space="preserve">t is </w:t>
      </w:r>
      <w:r w:rsidR="00D244B5" w:rsidRPr="00AF001F">
        <w:rPr>
          <w:rFonts w:cstheme="minorHAnsi"/>
          <w:sz w:val="28"/>
          <w:szCs w:val="28"/>
        </w:rPr>
        <w:t>n</w:t>
      </w:r>
      <w:r w:rsidR="009C79DE" w:rsidRPr="00AF001F">
        <w:rPr>
          <w:rFonts w:cstheme="minorHAnsi"/>
          <w:sz w:val="28"/>
          <w:szCs w:val="28"/>
        </w:rPr>
        <w:t xml:space="preserve">ot included in climate concerns due to its short life in the atmosphere due to precipitation. </w:t>
      </w:r>
      <w:r w:rsidRPr="00AF001F">
        <w:rPr>
          <w:rFonts w:cstheme="minorHAnsi"/>
          <w:sz w:val="28"/>
          <w:szCs w:val="28"/>
        </w:rPr>
        <w:t>Other</w:t>
      </w:r>
      <w:r w:rsidR="009E4B2B">
        <w:rPr>
          <w:rFonts w:cstheme="minorHAnsi"/>
          <w:sz w:val="28"/>
          <w:szCs w:val="28"/>
        </w:rPr>
        <w:t xml:space="preserve"> greenhouse</w:t>
      </w:r>
      <w:r w:rsidR="009C79DE" w:rsidRPr="00AF001F">
        <w:rPr>
          <w:rFonts w:cstheme="minorHAnsi"/>
          <w:sz w:val="28"/>
          <w:szCs w:val="28"/>
        </w:rPr>
        <w:t xml:space="preserve"> gase</w:t>
      </w:r>
      <w:r w:rsidRPr="00AF001F">
        <w:rPr>
          <w:rFonts w:cstheme="minorHAnsi"/>
          <w:sz w:val="28"/>
          <w:szCs w:val="28"/>
        </w:rPr>
        <w:t xml:space="preserve">s </w:t>
      </w:r>
      <w:r w:rsidR="009C79DE" w:rsidRPr="00AF001F">
        <w:rPr>
          <w:rFonts w:cstheme="minorHAnsi"/>
          <w:sz w:val="28"/>
          <w:szCs w:val="28"/>
        </w:rPr>
        <w:t xml:space="preserve">that can remain </w:t>
      </w:r>
      <w:r w:rsidR="00D244B5" w:rsidRPr="00AF001F">
        <w:rPr>
          <w:rFonts w:cstheme="minorHAnsi"/>
          <w:sz w:val="28"/>
          <w:szCs w:val="28"/>
        </w:rPr>
        <w:t xml:space="preserve">for </w:t>
      </w:r>
      <w:r w:rsidR="009C79DE" w:rsidRPr="00AF001F">
        <w:rPr>
          <w:rFonts w:cstheme="minorHAnsi"/>
          <w:sz w:val="28"/>
          <w:szCs w:val="28"/>
        </w:rPr>
        <w:t xml:space="preserve">years or more </w:t>
      </w:r>
      <w:r w:rsidRPr="00AF001F">
        <w:rPr>
          <w:rFonts w:cstheme="minorHAnsi"/>
          <w:sz w:val="28"/>
          <w:szCs w:val="28"/>
        </w:rPr>
        <w:t xml:space="preserve">are carbon dioxide, methane, nitrous oxide, and fluorinated gases. However, one greenhouse gas has seen </w:t>
      </w:r>
      <w:r w:rsidR="000E35A4" w:rsidRPr="00AF001F">
        <w:rPr>
          <w:rFonts w:cstheme="minorHAnsi"/>
          <w:sz w:val="28"/>
          <w:szCs w:val="28"/>
        </w:rPr>
        <w:t xml:space="preserve">significant </w:t>
      </w:r>
      <w:r w:rsidRPr="00AF001F">
        <w:rPr>
          <w:rFonts w:cstheme="minorHAnsi"/>
          <w:sz w:val="28"/>
          <w:szCs w:val="28"/>
        </w:rPr>
        <w:t xml:space="preserve">increases in the atmosphere. </w:t>
      </w:r>
      <w:r w:rsidR="009C79DE" w:rsidRPr="00AF001F">
        <w:rPr>
          <w:rFonts w:cstheme="minorHAnsi"/>
          <w:sz w:val="28"/>
          <w:szCs w:val="28"/>
        </w:rPr>
        <w:t xml:space="preserve">That gas is carbon dioxide. </w:t>
      </w:r>
      <w:r w:rsidRPr="00AF001F">
        <w:rPr>
          <w:rFonts w:cstheme="minorHAnsi"/>
          <w:sz w:val="28"/>
          <w:szCs w:val="28"/>
        </w:rPr>
        <w:t xml:space="preserve">How </w:t>
      </w:r>
      <w:r w:rsidR="000E35A4" w:rsidRPr="00AF001F">
        <w:rPr>
          <w:rFonts w:cstheme="minorHAnsi"/>
          <w:sz w:val="28"/>
          <w:szCs w:val="28"/>
        </w:rPr>
        <w:t>significant</w:t>
      </w:r>
      <w:r w:rsidRPr="00AF001F">
        <w:rPr>
          <w:rFonts w:cstheme="minorHAnsi"/>
          <w:sz w:val="28"/>
          <w:szCs w:val="28"/>
        </w:rPr>
        <w:t xml:space="preserve">? </w:t>
      </w:r>
      <w:r w:rsidR="00AB223F">
        <w:rPr>
          <w:rFonts w:cstheme="minorHAnsi"/>
          <w:sz w:val="28"/>
          <w:szCs w:val="28"/>
        </w:rPr>
        <w:t>For that answer, l</w:t>
      </w:r>
      <w:r w:rsidRPr="00AF001F">
        <w:rPr>
          <w:rFonts w:cstheme="minorHAnsi"/>
          <w:sz w:val="28"/>
          <w:szCs w:val="28"/>
        </w:rPr>
        <w:t>ook at the graph below.</w:t>
      </w:r>
    </w:p>
    <w:p w14:paraId="462D39ED" w14:textId="366AF602" w:rsidR="00F70E7C" w:rsidRDefault="005A21AA" w:rsidP="002B75F0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6C69E4" wp14:editId="1A272E64">
            <wp:extent cx="4953429" cy="426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466E" w14:textId="5CA494A5" w:rsidR="00F70A41" w:rsidRDefault="002B75F0" w:rsidP="002B75F0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So,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w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hat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hanged</w:t>
      </w:r>
      <w:r w:rsidR="00F70A41">
        <w:rPr>
          <w:rFonts w:asciiTheme="majorHAnsi" w:hAnsiTheme="majorHAnsi" w:cstheme="majorHAnsi"/>
          <w:b/>
          <w:bCs/>
          <w:color w:val="00557F"/>
          <w:sz w:val="32"/>
          <w:szCs w:val="32"/>
        </w:rPr>
        <w:t>?</w:t>
      </w:r>
    </w:p>
    <w:p w14:paraId="7E0A53FB" w14:textId="096603C2" w:rsidR="002B75F0" w:rsidRDefault="00F70A41" w:rsidP="00F70A41">
      <w:pPr>
        <w:jc w:val="center"/>
        <w:rPr>
          <w:rFonts w:cstheme="minorHAnsi"/>
          <w:noProof/>
          <w:sz w:val="24"/>
          <w:szCs w:val="24"/>
        </w:rPr>
      </w:pPr>
      <w:r w:rsidRPr="00F70A41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A6DD0A6" wp14:editId="71EA560E">
            <wp:extent cx="3810000" cy="2860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B152" w14:textId="1ED4F164" w:rsidR="00F70A41" w:rsidRDefault="00F70A41" w:rsidP="00F70A41">
      <w:pPr>
        <w:jc w:val="center"/>
      </w:pPr>
      <w:r>
        <w:rPr>
          <w:rFonts w:cstheme="minorHAnsi"/>
          <w:noProof/>
          <w:sz w:val="24"/>
          <w:szCs w:val="24"/>
        </w:rPr>
        <w:t xml:space="preserve">Image by ETA+ via </w:t>
      </w:r>
      <w:hyperlink r:id="rId12" w:history="1">
        <w:r>
          <w:rPr>
            <w:rStyle w:val="Hyperlink"/>
          </w:rPr>
          <w:t>Unsplash</w:t>
        </w:r>
      </w:hyperlink>
    </w:p>
    <w:p w14:paraId="11B763C7" w14:textId="488B1953" w:rsidR="002B75F0" w:rsidRDefault="002B75F0" w:rsidP="00B86512">
      <w:pPr>
        <w:spacing w:line="360" w:lineRule="auto"/>
        <w:rPr>
          <w:rFonts w:cstheme="minorHAnsi"/>
          <w:sz w:val="28"/>
          <w:szCs w:val="28"/>
        </w:rPr>
      </w:pPr>
      <w:r w:rsidRPr="00165411">
        <w:rPr>
          <w:rFonts w:cstheme="minorHAnsi"/>
          <w:sz w:val="28"/>
          <w:szCs w:val="28"/>
        </w:rPr>
        <w:t xml:space="preserve">We did. As </w:t>
      </w:r>
      <w:r w:rsidR="00CD4CB8">
        <w:rPr>
          <w:rFonts w:cstheme="minorHAnsi"/>
          <w:sz w:val="28"/>
          <w:szCs w:val="28"/>
        </w:rPr>
        <w:t>advances in technology increased our dependence on fossil fuels</w:t>
      </w:r>
      <w:r w:rsidRPr="00165411">
        <w:rPr>
          <w:rFonts w:cstheme="minorHAnsi"/>
          <w:sz w:val="28"/>
          <w:szCs w:val="28"/>
        </w:rPr>
        <w:t xml:space="preserve">, we </w:t>
      </w:r>
      <w:r w:rsidR="00CD4CB8">
        <w:rPr>
          <w:rFonts w:cstheme="minorHAnsi"/>
          <w:sz w:val="28"/>
          <w:szCs w:val="28"/>
        </w:rPr>
        <w:t xml:space="preserve">released </w:t>
      </w:r>
      <w:r w:rsidR="000F0BAF">
        <w:rPr>
          <w:rFonts w:cstheme="minorHAnsi"/>
          <w:sz w:val="28"/>
          <w:szCs w:val="28"/>
        </w:rPr>
        <w:t>more</w:t>
      </w:r>
      <w:r w:rsidRPr="00165411">
        <w:rPr>
          <w:rFonts w:cstheme="minorHAnsi"/>
          <w:sz w:val="28"/>
          <w:szCs w:val="28"/>
        </w:rPr>
        <w:t xml:space="preserve"> carbon dioxide</w:t>
      </w:r>
      <w:r w:rsidR="00CD4CB8">
        <w:rPr>
          <w:rFonts w:cstheme="minorHAnsi"/>
          <w:sz w:val="28"/>
          <w:szCs w:val="28"/>
        </w:rPr>
        <w:t xml:space="preserve"> into the air</w:t>
      </w:r>
      <w:r w:rsidRPr="00165411">
        <w:rPr>
          <w:rFonts w:cstheme="minorHAnsi"/>
          <w:sz w:val="28"/>
          <w:szCs w:val="28"/>
        </w:rPr>
        <w:t xml:space="preserve">. That trend increased over time. To give you an idea of how much, look at the next graph that shows per second </w:t>
      </w:r>
      <w:r w:rsidR="00F974F0">
        <w:rPr>
          <w:rFonts w:cstheme="minorHAnsi"/>
          <w:sz w:val="28"/>
          <w:szCs w:val="28"/>
        </w:rPr>
        <w:t xml:space="preserve">carbon </w:t>
      </w:r>
      <w:r w:rsidR="005362BE">
        <w:rPr>
          <w:rFonts w:cstheme="minorHAnsi"/>
          <w:sz w:val="28"/>
          <w:szCs w:val="28"/>
        </w:rPr>
        <w:t xml:space="preserve">dioxide </w:t>
      </w:r>
      <w:r w:rsidR="00F974F0">
        <w:rPr>
          <w:rFonts w:cstheme="minorHAnsi"/>
          <w:sz w:val="28"/>
          <w:szCs w:val="28"/>
        </w:rPr>
        <w:t xml:space="preserve">emissions </w:t>
      </w:r>
      <w:r w:rsidR="005362BE">
        <w:rPr>
          <w:rFonts w:cstheme="minorHAnsi"/>
          <w:sz w:val="28"/>
          <w:szCs w:val="28"/>
        </w:rPr>
        <w:t xml:space="preserve">for </w:t>
      </w:r>
      <w:r w:rsidR="008E6FD5">
        <w:rPr>
          <w:rFonts w:cstheme="minorHAnsi"/>
          <w:sz w:val="28"/>
          <w:szCs w:val="28"/>
        </w:rPr>
        <w:t>every 50 years from</w:t>
      </w:r>
      <w:r w:rsidR="00CD4CB8">
        <w:rPr>
          <w:rFonts w:cstheme="minorHAnsi"/>
          <w:sz w:val="28"/>
          <w:szCs w:val="28"/>
        </w:rPr>
        <w:t xml:space="preserve"> 1800</w:t>
      </w:r>
      <w:r w:rsidR="008E6FD5">
        <w:rPr>
          <w:rFonts w:cstheme="minorHAnsi"/>
          <w:sz w:val="28"/>
          <w:szCs w:val="28"/>
        </w:rPr>
        <w:t xml:space="preserve"> until 2000</w:t>
      </w:r>
      <w:r w:rsidRPr="00165411">
        <w:rPr>
          <w:rFonts w:cstheme="minorHAnsi"/>
          <w:sz w:val="28"/>
          <w:szCs w:val="28"/>
        </w:rPr>
        <w:t>.</w:t>
      </w:r>
      <w:r w:rsidR="00D1198A" w:rsidRPr="00165411">
        <w:rPr>
          <w:rFonts w:cstheme="minorHAnsi"/>
          <w:sz w:val="28"/>
          <w:szCs w:val="28"/>
        </w:rPr>
        <w:t xml:space="preserve"> The trend has only gotten worse since 2000.</w:t>
      </w:r>
    </w:p>
    <w:p w14:paraId="119611DB" w14:textId="57822CD1" w:rsidR="002B75F0" w:rsidRDefault="0093157F" w:rsidP="002B75F0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FE2E96" wp14:editId="2D4DF01C">
            <wp:extent cx="4953429" cy="51820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3D95" w14:textId="7DA4DDB1" w:rsidR="000E35A4" w:rsidRDefault="000E35A4" w:rsidP="000E35A4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Hold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n,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ren’t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limate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e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xperts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d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ivided?</w:t>
      </w:r>
    </w:p>
    <w:p w14:paraId="4CF28F3D" w14:textId="2DCDEAF8" w:rsidR="00165411" w:rsidRPr="009C79DE" w:rsidRDefault="000E35A4" w:rsidP="006C57AC">
      <w:pPr>
        <w:spacing w:line="360" w:lineRule="auto"/>
        <w:rPr>
          <w:rFonts w:cstheme="minorHAnsi"/>
          <w:sz w:val="28"/>
          <w:szCs w:val="28"/>
        </w:rPr>
      </w:pPr>
      <w:r w:rsidRPr="009C79DE">
        <w:rPr>
          <w:rFonts w:cstheme="minorHAnsi"/>
          <w:sz w:val="28"/>
          <w:szCs w:val="28"/>
        </w:rPr>
        <w:t xml:space="preserve">That is a common </w:t>
      </w:r>
      <w:r w:rsidR="005C29A6">
        <w:rPr>
          <w:rFonts w:cstheme="minorHAnsi"/>
          <w:sz w:val="28"/>
          <w:szCs w:val="28"/>
        </w:rPr>
        <w:t>myth</w:t>
      </w:r>
      <w:r w:rsidRPr="009C79DE">
        <w:rPr>
          <w:rFonts w:cstheme="minorHAnsi"/>
          <w:sz w:val="28"/>
          <w:szCs w:val="28"/>
        </w:rPr>
        <w:t xml:space="preserve"> propagated by corporations </w:t>
      </w:r>
      <w:r w:rsidR="00D244B5">
        <w:rPr>
          <w:rFonts w:cstheme="minorHAnsi"/>
          <w:sz w:val="28"/>
          <w:szCs w:val="28"/>
        </w:rPr>
        <w:t xml:space="preserve">and others </w:t>
      </w:r>
      <w:r w:rsidRPr="009C79DE">
        <w:rPr>
          <w:rFonts w:cstheme="minorHAnsi"/>
          <w:sz w:val="28"/>
          <w:szCs w:val="28"/>
        </w:rPr>
        <w:t xml:space="preserve">with a vested interest in maintaining the status quo. A lot of money is made </w:t>
      </w:r>
      <w:r w:rsidR="005362BE">
        <w:rPr>
          <w:rFonts w:cstheme="minorHAnsi"/>
          <w:sz w:val="28"/>
          <w:szCs w:val="28"/>
        </w:rPr>
        <w:t>from burning</w:t>
      </w:r>
      <w:r w:rsidRPr="009C79DE">
        <w:rPr>
          <w:rFonts w:cstheme="minorHAnsi"/>
          <w:sz w:val="28"/>
          <w:szCs w:val="28"/>
        </w:rPr>
        <w:t xml:space="preserve"> fossil fuels. </w:t>
      </w:r>
      <w:r w:rsidR="00683EE4">
        <w:rPr>
          <w:rFonts w:cstheme="minorHAnsi"/>
          <w:sz w:val="28"/>
          <w:szCs w:val="28"/>
        </w:rPr>
        <w:t xml:space="preserve">In 2016, </w:t>
      </w:r>
      <w:hyperlink r:id="rId14" w:history="1">
        <w:r w:rsidR="00E36AC6" w:rsidRPr="009D32AA">
          <w:rPr>
            <w:rStyle w:val="Hyperlink"/>
            <w:rFonts w:cstheme="minorHAnsi"/>
            <w:sz w:val="28"/>
            <w:szCs w:val="28"/>
          </w:rPr>
          <w:t>John Cook</w:t>
        </w:r>
      </w:hyperlink>
      <w:r w:rsidR="00E36AC6" w:rsidRPr="009C79DE">
        <w:rPr>
          <w:rFonts w:cstheme="minorHAnsi"/>
          <w:sz w:val="28"/>
          <w:szCs w:val="28"/>
        </w:rPr>
        <w:t xml:space="preserve"> and other</w:t>
      </w:r>
      <w:r w:rsidR="001176DB">
        <w:rPr>
          <w:rFonts w:cstheme="minorHAnsi"/>
          <w:sz w:val="28"/>
          <w:szCs w:val="28"/>
        </w:rPr>
        <w:t>s</w:t>
      </w:r>
      <w:r w:rsidR="00E36AC6" w:rsidRPr="009C79DE">
        <w:rPr>
          <w:rFonts w:cstheme="minorHAnsi"/>
          <w:sz w:val="28"/>
          <w:szCs w:val="28"/>
        </w:rPr>
        <w:t xml:space="preserve"> decided to look at </w:t>
      </w:r>
      <w:r w:rsidR="001176DB">
        <w:rPr>
          <w:rFonts w:cstheme="minorHAnsi"/>
          <w:sz w:val="28"/>
          <w:szCs w:val="28"/>
        </w:rPr>
        <w:t xml:space="preserve">data from </w:t>
      </w:r>
      <w:r w:rsidR="00E36AC6" w:rsidRPr="009C79DE">
        <w:rPr>
          <w:rFonts w:cstheme="minorHAnsi"/>
          <w:sz w:val="28"/>
          <w:szCs w:val="28"/>
        </w:rPr>
        <w:t xml:space="preserve">several research studies on peer reviewed literature related to climate change. </w:t>
      </w:r>
      <w:r w:rsidR="009E4B2B">
        <w:rPr>
          <w:rFonts w:cstheme="minorHAnsi"/>
          <w:sz w:val="28"/>
          <w:szCs w:val="28"/>
        </w:rPr>
        <w:t>Depending on a few factors, t</w:t>
      </w:r>
      <w:r w:rsidR="00E36AC6" w:rsidRPr="009C79DE">
        <w:rPr>
          <w:rFonts w:cstheme="minorHAnsi"/>
          <w:sz w:val="28"/>
          <w:szCs w:val="28"/>
        </w:rPr>
        <w:t>heir work showed a range of 90 to 97</w:t>
      </w:r>
      <w:r w:rsidR="009E4B2B">
        <w:rPr>
          <w:rFonts w:cstheme="minorHAnsi"/>
          <w:sz w:val="28"/>
          <w:szCs w:val="28"/>
        </w:rPr>
        <w:t xml:space="preserve"> percent</w:t>
      </w:r>
      <w:r w:rsidR="00E36AC6" w:rsidRPr="009C79DE">
        <w:rPr>
          <w:rFonts w:cstheme="minorHAnsi"/>
          <w:sz w:val="28"/>
          <w:szCs w:val="28"/>
        </w:rPr>
        <w:t xml:space="preserve"> consensus</w:t>
      </w:r>
      <w:r w:rsidR="00165411" w:rsidRPr="009C79DE">
        <w:rPr>
          <w:rFonts w:cstheme="minorHAnsi"/>
          <w:sz w:val="28"/>
          <w:szCs w:val="28"/>
        </w:rPr>
        <w:t xml:space="preserve"> among climate experts</w:t>
      </w:r>
      <w:r w:rsidR="00E36AC6" w:rsidRPr="009C79DE">
        <w:rPr>
          <w:rFonts w:cstheme="minorHAnsi"/>
          <w:sz w:val="28"/>
          <w:szCs w:val="28"/>
        </w:rPr>
        <w:t xml:space="preserve"> on human caused </w:t>
      </w:r>
      <w:r w:rsidR="00844187">
        <w:rPr>
          <w:rFonts w:cstheme="minorHAnsi"/>
          <w:sz w:val="28"/>
          <w:szCs w:val="28"/>
        </w:rPr>
        <w:t>C</w:t>
      </w:r>
      <w:r w:rsidR="00E36AC6" w:rsidRPr="009C79DE">
        <w:rPr>
          <w:rFonts w:cstheme="minorHAnsi"/>
          <w:sz w:val="28"/>
          <w:szCs w:val="28"/>
        </w:rPr>
        <w:t xml:space="preserve">limate </w:t>
      </w:r>
      <w:r w:rsidR="00844187">
        <w:rPr>
          <w:rFonts w:cstheme="minorHAnsi"/>
          <w:sz w:val="28"/>
          <w:szCs w:val="28"/>
        </w:rPr>
        <w:t>C</w:t>
      </w:r>
      <w:r w:rsidR="00E36AC6" w:rsidRPr="009C79DE">
        <w:rPr>
          <w:rFonts w:cstheme="minorHAnsi"/>
          <w:sz w:val="28"/>
          <w:szCs w:val="28"/>
        </w:rPr>
        <w:t xml:space="preserve">hange. I </w:t>
      </w:r>
      <w:r w:rsidR="008E6FD5">
        <w:rPr>
          <w:rFonts w:cstheme="minorHAnsi"/>
          <w:sz w:val="28"/>
          <w:szCs w:val="28"/>
        </w:rPr>
        <w:t>used data from the report to compose this graph</w:t>
      </w:r>
      <w:r w:rsidR="00165411" w:rsidRPr="009C79DE">
        <w:rPr>
          <w:rFonts w:cstheme="minorHAnsi"/>
          <w:sz w:val="28"/>
          <w:szCs w:val="28"/>
        </w:rPr>
        <w:t>.</w:t>
      </w:r>
    </w:p>
    <w:p w14:paraId="3AC71C61" w14:textId="3DFB2806" w:rsidR="000E35A4" w:rsidRDefault="00844187" w:rsidP="0016541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673B4612" wp14:editId="67FC13DA">
            <wp:extent cx="4953429" cy="27434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45" w14:textId="4EB7783B" w:rsidR="00FA3327" w:rsidRDefault="00FA3327" w:rsidP="00372182">
      <w:pPr>
        <w:tabs>
          <w:tab w:val="left" w:pos="16224"/>
        </w:tabs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Ocean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emperatures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r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</w:t>
      </w:r>
      <w:r w:rsidR="0085794A">
        <w:rPr>
          <w:rFonts w:asciiTheme="majorHAnsi" w:hAnsiTheme="majorHAnsi" w:cstheme="majorHAnsi"/>
          <w:b/>
          <w:bCs/>
          <w:color w:val="00557F"/>
          <w:sz w:val="32"/>
          <w:szCs w:val="32"/>
        </w:rPr>
        <w:t>si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n</w:t>
      </w:r>
      <w:r w:rsidR="00F73669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372182">
        <w:rPr>
          <w:rFonts w:asciiTheme="majorHAnsi" w:hAnsiTheme="majorHAnsi" w:cstheme="majorHAnsi"/>
          <w:b/>
          <w:bCs/>
          <w:color w:val="00557F"/>
          <w:sz w:val="32"/>
          <w:szCs w:val="32"/>
        </w:rPr>
        <w:tab/>
      </w:r>
    </w:p>
    <w:p w14:paraId="57C437FF" w14:textId="062C8894" w:rsidR="00372182" w:rsidRDefault="006B128B" w:rsidP="00372182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56F431D5" wp14:editId="39622B86">
            <wp:extent cx="5349240" cy="35737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B5A8" w14:textId="44CE538C" w:rsidR="00372182" w:rsidRDefault="00372182" w:rsidP="00372182">
      <w:pPr>
        <w:jc w:val="center"/>
      </w:pPr>
      <w:r>
        <w:rPr>
          <w:rFonts w:cstheme="minorHAnsi"/>
          <w:noProof/>
          <w:sz w:val="24"/>
          <w:szCs w:val="24"/>
        </w:rPr>
        <w:t xml:space="preserve">Image by Joseph Vary via </w:t>
      </w:r>
      <w:hyperlink r:id="rId17" w:history="1">
        <w:r>
          <w:rPr>
            <w:rStyle w:val="Hyperlink"/>
          </w:rPr>
          <w:t>Unsplash</w:t>
        </w:r>
      </w:hyperlink>
    </w:p>
    <w:p w14:paraId="2D1B88B4" w14:textId="2989FE43" w:rsidR="00FA3327" w:rsidRDefault="00FA3327" w:rsidP="006B128B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Ocean</w:t>
      </w:r>
      <w:r w:rsidR="0085794A">
        <w:rPr>
          <w:rFonts w:cstheme="minorHAnsi"/>
          <w:sz w:val="28"/>
          <w:szCs w:val="28"/>
        </w:rPr>
        <w:t xml:space="preserve"> water</w:t>
      </w:r>
      <w:r>
        <w:rPr>
          <w:rFonts w:cstheme="minorHAnsi"/>
          <w:sz w:val="28"/>
          <w:szCs w:val="28"/>
        </w:rPr>
        <w:t xml:space="preserve"> absorb</w:t>
      </w:r>
      <w:r w:rsidR="0085794A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a lot of the heat caused by excess carbon dioxide. You might think that </w:t>
      </w:r>
      <w:r w:rsidR="001176DB">
        <w:rPr>
          <w:rFonts w:cstheme="minorHAnsi"/>
          <w:sz w:val="28"/>
          <w:szCs w:val="28"/>
        </w:rPr>
        <w:t>would be</w:t>
      </w:r>
      <w:r>
        <w:rPr>
          <w:rFonts w:cstheme="minorHAnsi"/>
          <w:sz w:val="28"/>
          <w:szCs w:val="28"/>
        </w:rPr>
        <w:t xml:space="preserve"> a good thing, but it is not. </w:t>
      </w:r>
      <w:r w:rsidR="005F6CB0">
        <w:rPr>
          <w:rFonts w:cstheme="minorHAnsi"/>
          <w:sz w:val="28"/>
          <w:szCs w:val="28"/>
        </w:rPr>
        <w:t>This results in melting polar ice and rising sea levels. We have already seen significant rises</w:t>
      </w:r>
      <w:r w:rsidR="0085794A">
        <w:rPr>
          <w:rFonts w:cstheme="minorHAnsi"/>
          <w:sz w:val="28"/>
          <w:szCs w:val="28"/>
        </w:rPr>
        <w:t xml:space="preserve"> in </w:t>
      </w:r>
      <w:r w:rsidR="006F7638">
        <w:rPr>
          <w:rFonts w:cstheme="minorHAnsi"/>
          <w:sz w:val="28"/>
          <w:szCs w:val="28"/>
        </w:rPr>
        <w:t xml:space="preserve">ocean </w:t>
      </w:r>
      <w:r w:rsidR="0085794A">
        <w:rPr>
          <w:rFonts w:cstheme="minorHAnsi"/>
          <w:sz w:val="28"/>
          <w:szCs w:val="28"/>
        </w:rPr>
        <w:t>temperature</w:t>
      </w:r>
      <w:r w:rsidR="005F6CB0">
        <w:rPr>
          <w:rFonts w:cstheme="minorHAnsi"/>
          <w:sz w:val="28"/>
          <w:szCs w:val="28"/>
        </w:rPr>
        <w:t xml:space="preserve"> and climate scientists are predicting far worse if we do not reduce carbon dioxide emissions drastically. </w:t>
      </w:r>
    </w:p>
    <w:p w14:paraId="070E268C" w14:textId="2D125A65" w:rsidR="005F6CB0" w:rsidRDefault="0092393F" w:rsidP="005F6CB0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34228E76" wp14:editId="2CC0206E">
            <wp:extent cx="4953429" cy="4115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0E18" w14:textId="04CD440C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With </w:t>
      </w:r>
      <w:r w:rsidR="003A3C22">
        <w:rPr>
          <w:rFonts w:asciiTheme="majorHAnsi" w:hAnsiTheme="majorHAnsi" w:cstheme="majorHAnsi"/>
          <w:b/>
          <w:bCs/>
          <w:color w:val="00557F"/>
          <w:sz w:val="32"/>
          <w:szCs w:val="32"/>
        </w:rPr>
        <w:t>rising</w:t>
      </w:r>
      <w:r w:rsidR="001176DB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 w:rsidR="001176DB">
        <w:rPr>
          <w:rFonts w:asciiTheme="majorHAnsi" w:hAnsiTheme="majorHAnsi" w:cstheme="majorHAnsi"/>
          <w:b/>
          <w:bCs/>
          <w:color w:val="00557F"/>
          <w:sz w:val="32"/>
          <w:szCs w:val="32"/>
        </w:rPr>
        <w:t>cean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emperature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me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r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ising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sea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evels</w:t>
      </w:r>
    </w:p>
    <w:p w14:paraId="5E599A36" w14:textId="10B49723" w:rsidR="001176DB" w:rsidRDefault="00A42546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Coast lines across the world are impacted by rising water levels. Climate scientists predict </w:t>
      </w:r>
      <w:r w:rsidR="00525E28">
        <w:rPr>
          <w:rFonts w:cstheme="minorHAnsi"/>
          <w:sz w:val="28"/>
          <w:szCs w:val="28"/>
        </w:rPr>
        <w:t>worsening</w:t>
      </w:r>
      <w:r>
        <w:rPr>
          <w:rFonts w:cstheme="minorHAnsi"/>
          <w:sz w:val="28"/>
          <w:szCs w:val="28"/>
        </w:rPr>
        <w:t xml:space="preserve"> trends if we continue to emit carbon dioxide at current levels.</w:t>
      </w:r>
    </w:p>
    <w:p w14:paraId="7EA175C5" w14:textId="4CD8A9E8" w:rsidR="001176DB" w:rsidRDefault="00891B37" w:rsidP="00F70A4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2EFB097E" wp14:editId="6FA7E2F0">
            <wp:extent cx="4953429" cy="41151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CDA0" w14:textId="41DAA85B" w:rsidR="00F70A41" w:rsidRDefault="00F70A41" w:rsidP="00F70A4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Yet many still deny </w:t>
      </w:r>
      <w:r w:rsidR="006F7638">
        <w:rPr>
          <w:rFonts w:cstheme="minorHAnsi"/>
          <w:sz w:val="28"/>
          <w:szCs w:val="28"/>
        </w:rPr>
        <w:t>the impact</w:t>
      </w:r>
      <w:r>
        <w:rPr>
          <w:rFonts w:cstheme="minorHAnsi"/>
          <w:sz w:val="28"/>
          <w:szCs w:val="28"/>
        </w:rPr>
        <w:t>.</w:t>
      </w:r>
      <w:r w:rsidR="009370B3">
        <w:rPr>
          <w:rFonts w:cstheme="minorHAnsi"/>
          <w:sz w:val="28"/>
          <w:szCs w:val="28"/>
        </w:rPr>
        <w:t xml:space="preserve"> This photo highlights th</w:t>
      </w:r>
      <w:r w:rsidR="00B216C0">
        <w:rPr>
          <w:rFonts w:cstheme="minorHAnsi"/>
          <w:sz w:val="28"/>
          <w:szCs w:val="28"/>
        </w:rPr>
        <w:t>e</w:t>
      </w:r>
      <w:r w:rsidR="00FA626E">
        <w:rPr>
          <w:rFonts w:cstheme="minorHAnsi"/>
          <w:sz w:val="28"/>
          <w:szCs w:val="28"/>
        </w:rPr>
        <w:t xml:space="preserve"> irony</w:t>
      </w:r>
      <w:r w:rsidR="009370B3">
        <w:rPr>
          <w:rFonts w:cstheme="minorHAnsi"/>
          <w:sz w:val="28"/>
          <w:szCs w:val="28"/>
        </w:rPr>
        <w:t>.</w:t>
      </w:r>
    </w:p>
    <w:p w14:paraId="094352A9" w14:textId="64521620" w:rsidR="001176DB" w:rsidRDefault="006B128B" w:rsidP="001176DB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691E38B1" wp14:editId="1DA1D416">
            <wp:extent cx="4572000" cy="342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16A6" w14:textId="54C81D4C" w:rsidR="00B216C0" w:rsidRDefault="00B216C0" w:rsidP="00B216C0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Dullhunk via </w:t>
      </w:r>
      <w:hyperlink r:id="rId21" w:history="1">
        <w:r>
          <w:rPr>
            <w:rStyle w:val="Hyperlink"/>
            <w:rFonts w:cstheme="minorHAnsi"/>
            <w:noProof/>
            <w:sz w:val="24"/>
            <w:szCs w:val="24"/>
          </w:rPr>
          <w:t>Creative Commons</w:t>
        </w:r>
      </w:hyperlink>
    </w:p>
    <w:p w14:paraId="488CB9AA" w14:textId="78147BA9" w:rsidR="0085794A" w:rsidRDefault="0085794A" w:rsidP="0085794A">
      <w:pPr>
        <w:jc w:val="both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Lost </w:t>
      </w:r>
      <w:r w:rsidR="00754BD8">
        <w:rPr>
          <w:rFonts w:asciiTheme="majorHAnsi" w:hAnsiTheme="majorHAnsi" w:cstheme="majorHAnsi"/>
          <w:b/>
          <w:bCs/>
          <w:color w:val="00557F"/>
          <w:sz w:val="32"/>
          <w:szCs w:val="32"/>
        </w:rPr>
        <w:t>coastal land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in the United States</w:t>
      </w:r>
    </w:p>
    <w:p w14:paraId="74B6B767" w14:textId="1E202350" w:rsidR="00A42546" w:rsidRDefault="009539F8" w:rsidP="00782EB3">
      <w:pPr>
        <w:spacing w:line="360" w:lineRule="auto"/>
        <w:jc w:val="both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There are </w:t>
      </w:r>
      <w:r w:rsidR="00D244B5">
        <w:rPr>
          <w:rFonts w:cstheme="minorHAnsi"/>
          <w:sz w:val="28"/>
          <w:szCs w:val="28"/>
        </w:rPr>
        <w:t xml:space="preserve">other </w:t>
      </w:r>
      <w:r>
        <w:rPr>
          <w:rFonts w:cstheme="minorHAnsi"/>
          <w:sz w:val="28"/>
          <w:szCs w:val="28"/>
        </w:rPr>
        <w:t xml:space="preserve">signs. </w:t>
      </w:r>
      <w:r w:rsidR="00A42546">
        <w:rPr>
          <w:rFonts w:cstheme="minorHAnsi"/>
          <w:sz w:val="28"/>
          <w:szCs w:val="28"/>
        </w:rPr>
        <w:t xml:space="preserve">Coastal property is </w:t>
      </w:r>
      <w:r w:rsidR="00B80D34">
        <w:rPr>
          <w:rFonts w:cstheme="minorHAnsi"/>
          <w:sz w:val="28"/>
          <w:szCs w:val="28"/>
        </w:rPr>
        <w:t xml:space="preserve">already </w:t>
      </w:r>
      <w:r w:rsidR="00A42546">
        <w:rPr>
          <w:rFonts w:cstheme="minorHAnsi"/>
          <w:sz w:val="28"/>
          <w:szCs w:val="28"/>
        </w:rPr>
        <w:t xml:space="preserve">being </w:t>
      </w:r>
      <w:r w:rsidR="00B80D34">
        <w:rPr>
          <w:rFonts w:cstheme="minorHAnsi"/>
          <w:sz w:val="28"/>
          <w:szCs w:val="28"/>
        </w:rPr>
        <w:t>affected</w:t>
      </w:r>
      <w:r w:rsidR="00A42546">
        <w:rPr>
          <w:rFonts w:cstheme="minorHAnsi"/>
          <w:sz w:val="28"/>
          <w:szCs w:val="28"/>
        </w:rPr>
        <w:t xml:space="preserve">. </w:t>
      </w:r>
      <w:r w:rsidR="00B80D34">
        <w:rPr>
          <w:rFonts w:cstheme="minorHAnsi"/>
          <w:sz w:val="28"/>
          <w:szCs w:val="28"/>
        </w:rPr>
        <w:t xml:space="preserve">Rising </w:t>
      </w:r>
      <w:r w:rsidR="008E6FD5">
        <w:rPr>
          <w:rFonts w:cstheme="minorHAnsi"/>
          <w:sz w:val="28"/>
          <w:szCs w:val="28"/>
        </w:rPr>
        <w:t xml:space="preserve">sea </w:t>
      </w:r>
      <w:r w:rsidR="00B80D34">
        <w:rPr>
          <w:rFonts w:cstheme="minorHAnsi"/>
          <w:sz w:val="28"/>
          <w:szCs w:val="28"/>
        </w:rPr>
        <w:t>levels</w:t>
      </w:r>
      <w:r w:rsidR="00A42546">
        <w:rPr>
          <w:rFonts w:cstheme="minorHAnsi"/>
          <w:sz w:val="28"/>
          <w:szCs w:val="28"/>
        </w:rPr>
        <w:t xml:space="preserve"> result in lost coastal habitat and </w:t>
      </w:r>
      <w:r w:rsidR="00B80D34">
        <w:rPr>
          <w:rFonts w:cstheme="minorHAnsi"/>
          <w:sz w:val="28"/>
          <w:szCs w:val="28"/>
        </w:rPr>
        <w:t>impacts valuable</w:t>
      </w:r>
      <w:r w:rsidR="00A42546">
        <w:rPr>
          <w:rFonts w:cstheme="minorHAnsi"/>
          <w:sz w:val="28"/>
          <w:szCs w:val="28"/>
        </w:rPr>
        <w:t xml:space="preserve"> property where many of us vacation</w:t>
      </w:r>
      <w:r w:rsidR="00CD4CB8">
        <w:rPr>
          <w:rFonts w:cstheme="minorHAnsi"/>
          <w:sz w:val="28"/>
          <w:szCs w:val="28"/>
        </w:rPr>
        <w:t xml:space="preserve"> and live</w:t>
      </w:r>
      <w:r w:rsidR="00A42546">
        <w:rPr>
          <w:rFonts w:cstheme="minorHAnsi"/>
          <w:sz w:val="28"/>
          <w:szCs w:val="28"/>
        </w:rPr>
        <w:t>. Th</w:t>
      </w:r>
      <w:r w:rsidR="00CD4CB8">
        <w:rPr>
          <w:rFonts w:cstheme="minorHAnsi"/>
          <w:sz w:val="28"/>
          <w:szCs w:val="28"/>
        </w:rPr>
        <w:t>e</w:t>
      </w:r>
      <w:r w:rsidR="00A42546">
        <w:rPr>
          <w:rFonts w:cstheme="minorHAnsi"/>
          <w:sz w:val="28"/>
          <w:szCs w:val="28"/>
        </w:rPr>
        <w:t xml:space="preserve"> map</w:t>
      </w:r>
      <w:r w:rsidR="00CD4CB8">
        <w:rPr>
          <w:rFonts w:cstheme="minorHAnsi"/>
          <w:sz w:val="28"/>
          <w:szCs w:val="28"/>
        </w:rPr>
        <w:t xml:space="preserve"> below</w:t>
      </w:r>
      <w:r w:rsidR="00A42546">
        <w:rPr>
          <w:rFonts w:cstheme="minorHAnsi"/>
          <w:sz w:val="28"/>
          <w:szCs w:val="28"/>
        </w:rPr>
        <w:t xml:space="preserve"> shows areas already affected in the United States. Louisiana has experienced many problems due to lost wetlands that are now submerged. Th</w:t>
      </w:r>
      <w:r w:rsidR="00F64AA9">
        <w:rPr>
          <w:rFonts w:cstheme="minorHAnsi"/>
          <w:sz w:val="28"/>
          <w:szCs w:val="28"/>
        </w:rPr>
        <w:t xml:space="preserve">e </w:t>
      </w:r>
      <w:hyperlink r:id="rId22" w:history="1">
        <w:r w:rsidR="00F64AA9" w:rsidRPr="00F64AA9">
          <w:rPr>
            <w:rStyle w:val="Hyperlink"/>
            <w:rFonts w:cstheme="minorHAnsi"/>
            <w:sz w:val="28"/>
            <w:szCs w:val="28"/>
          </w:rPr>
          <w:t>EPA</w:t>
        </w:r>
      </w:hyperlink>
      <w:r w:rsidR="00F64AA9">
        <w:rPr>
          <w:rFonts w:cstheme="minorHAnsi"/>
          <w:sz w:val="28"/>
          <w:szCs w:val="28"/>
        </w:rPr>
        <w:t xml:space="preserve"> warn</w:t>
      </w:r>
      <w:r w:rsidR="00A42546">
        <w:rPr>
          <w:rFonts w:cstheme="minorHAnsi"/>
          <w:sz w:val="28"/>
          <w:szCs w:val="28"/>
        </w:rPr>
        <w:t xml:space="preserve">s </w:t>
      </w:r>
      <w:r w:rsidR="00F64AA9">
        <w:rPr>
          <w:rFonts w:cstheme="minorHAnsi"/>
          <w:sz w:val="28"/>
          <w:szCs w:val="28"/>
        </w:rPr>
        <w:t xml:space="preserve">that this </w:t>
      </w:r>
      <w:r w:rsidR="00A42546">
        <w:rPr>
          <w:rFonts w:cstheme="minorHAnsi"/>
          <w:sz w:val="28"/>
          <w:szCs w:val="28"/>
        </w:rPr>
        <w:t>increases the likelihood of damage caused by hurricanes.</w:t>
      </w:r>
    </w:p>
    <w:p w14:paraId="1BE0B53C" w14:textId="32E2C8D7" w:rsidR="00776068" w:rsidRDefault="0003495C" w:rsidP="00776068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413FB2FA" wp14:editId="43C1F69D">
            <wp:extent cx="4953429" cy="41151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04B" w14:textId="1D05C10A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Arctic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ummer</w:t>
      </w:r>
      <w:r w:rsidR="00C3134B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melt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eave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ess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h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abitat</w:t>
      </w:r>
    </w:p>
    <w:p w14:paraId="76AABFDD" w14:textId="0261ED16" w:rsidR="00F70A41" w:rsidRDefault="006F7638" w:rsidP="00F70A4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4095673A" wp14:editId="47437811">
            <wp:extent cx="5760720" cy="3840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182" w14:textId="24030677" w:rsidR="006F7638" w:rsidRDefault="006F7638" w:rsidP="006F7638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Annie Spratt via </w:t>
      </w:r>
      <w:hyperlink r:id="rId25" w:history="1">
        <w:r w:rsidRPr="006F7638">
          <w:rPr>
            <w:rStyle w:val="Hyperlink"/>
            <w:rFonts w:cstheme="minorHAnsi"/>
            <w:noProof/>
            <w:sz w:val="24"/>
            <w:szCs w:val="24"/>
          </w:rPr>
          <w:t>Unsplash</w:t>
        </w:r>
      </w:hyperlink>
    </w:p>
    <w:p w14:paraId="41D503E4" w14:textId="2D841923" w:rsidR="00683EE4" w:rsidRDefault="009539F8" w:rsidP="009F60B8">
      <w:pPr>
        <w:spacing w:line="360" w:lineRule="auto"/>
      </w:pPr>
      <w:r>
        <w:rPr>
          <w:rFonts w:cstheme="minorHAnsi"/>
          <w:noProof/>
          <w:sz w:val="28"/>
          <w:szCs w:val="28"/>
        </w:rPr>
        <w:t xml:space="preserve">Some areas see the impact sooner than others. </w:t>
      </w:r>
      <w:r w:rsidR="00683EE4" w:rsidRPr="00683EE4">
        <w:rPr>
          <w:rFonts w:cstheme="minorHAnsi"/>
          <w:noProof/>
          <w:sz w:val="28"/>
          <w:szCs w:val="28"/>
        </w:rPr>
        <w:t xml:space="preserve">Arctic species have bore the brunt of this crisis so far. According to several </w:t>
      </w:r>
      <w:r w:rsidR="00724660">
        <w:rPr>
          <w:rFonts w:cstheme="minorHAnsi"/>
          <w:noProof/>
          <w:sz w:val="28"/>
          <w:szCs w:val="28"/>
        </w:rPr>
        <w:t>reports like the one</w:t>
      </w:r>
      <w:r w:rsidR="00525E28">
        <w:rPr>
          <w:rFonts w:cstheme="minorHAnsi"/>
          <w:noProof/>
          <w:sz w:val="28"/>
          <w:szCs w:val="28"/>
        </w:rPr>
        <w:t xml:space="preserve"> from </w:t>
      </w:r>
      <w:hyperlink r:id="rId26" w:history="1">
        <w:r w:rsidR="00A96AB8">
          <w:rPr>
            <w:rStyle w:val="Hyperlink"/>
            <w:rFonts w:cstheme="minorHAnsi"/>
            <w:noProof/>
            <w:sz w:val="28"/>
            <w:szCs w:val="28"/>
          </w:rPr>
          <w:t>Nature</w:t>
        </w:r>
      </w:hyperlink>
      <w:r w:rsidR="00525E28">
        <w:rPr>
          <w:rFonts w:cstheme="minorHAnsi"/>
          <w:noProof/>
          <w:sz w:val="28"/>
          <w:szCs w:val="28"/>
        </w:rPr>
        <w:t xml:space="preserve"> </w:t>
      </w:r>
      <w:r w:rsidR="00683EE4">
        <w:rPr>
          <w:rFonts w:cstheme="minorHAnsi"/>
          <w:noProof/>
          <w:sz w:val="28"/>
          <w:szCs w:val="28"/>
        </w:rPr>
        <w:t>in 2020,</w:t>
      </w:r>
      <w:r w:rsidR="00683EE4" w:rsidRPr="00683EE4">
        <w:rPr>
          <w:rFonts w:cstheme="minorHAnsi"/>
          <w:noProof/>
          <w:sz w:val="28"/>
          <w:szCs w:val="28"/>
        </w:rPr>
        <w:t xml:space="preserve"> </w:t>
      </w:r>
      <w:r w:rsidR="00683EE4">
        <w:rPr>
          <w:rFonts w:cstheme="minorHAnsi"/>
          <w:noProof/>
          <w:sz w:val="28"/>
          <w:szCs w:val="28"/>
        </w:rPr>
        <w:t>the polar bear may be</w:t>
      </w:r>
      <w:r w:rsidR="0035516E">
        <w:rPr>
          <w:rFonts w:cstheme="minorHAnsi"/>
          <w:noProof/>
          <w:sz w:val="28"/>
          <w:szCs w:val="28"/>
        </w:rPr>
        <w:t>come</w:t>
      </w:r>
      <w:r w:rsidR="00683EE4">
        <w:rPr>
          <w:rFonts w:cstheme="minorHAnsi"/>
          <w:noProof/>
          <w:sz w:val="28"/>
          <w:szCs w:val="28"/>
        </w:rPr>
        <w:t xml:space="preserve"> </w:t>
      </w:r>
      <w:r w:rsidR="00280AD2">
        <w:rPr>
          <w:rFonts w:cstheme="minorHAnsi"/>
          <w:noProof/>
          <w:sz w:val="28"/>
          <w:szCs w:val="28"/>
        </w:rPr>
        <w:t>extinct</w:t>
      </w:r>
      <w:r w:rsidR="00683EE4">
        <w:rPr>
          <w:rFonts w:cstheme="minorHAnsi"/>
          <w:noProof/>
          <w:sz w:val="28"/>
          <w:szCs w:val="28"/>
        </w:rPr>
        <w:t xml:space="preserve"> </w:t>
      </w:r>
      <w:r w:rsidR="008C06D4">
        <w:rPr>
          <w:rFonts w:cstheme="minorHAnsi"/>
          <w:noProof/>
          <w:sz w:val="28"/>
          <w:szCs w:val="28"/>
        </w:rPr>
        <w:t xml:space="preserve">in the wild </w:t>
      </w:r>
      <w:r w:rsidR="00683EE4">
        <w:rPr>
          <w:rFonts w:cstheme="minorHAnsi"/>
          <w:noProof/>
          <w:sz w:val="28"/>
          <w:szCs w:val="28"/>
        </w:rPr>
        <w:t xml:space="preserve">by 2100. </w:t>
      </w:r>
      <w:r w:rsidR="00525E28">
        <w:rPr>
          <w:rFonts w:cstheme="minorHAnsi"/>
          <w:noProof/>
          <w:sz w:val="28"/>
          <w:szCs w:val="28"/>
        </w:rPr>
        <w:t xml:space="preserve">The cause often cited is lost </w:t>
      </w:r>
      <w:r>
        <w:rPr>
          <w:rFonts w:cstheme="minorHAnsi"/>
          <w:noProof/>
          <w:sz w:val="28"/>
          <w:szCs w:val="28"/>
        </w:rPr>
        <w:t xml:space="preserve">summer </w:t>
      </w:r>
      <w:r w:rsidR="00525E28">
        <w:rPr>
          <w:rFonts w:cstheme="minorHAnsi"/>
          <w:noProof/>
          <w:sz w:val="28"/>
          <w:szCs w:val="28"/>
        </w:rPr>
        <w:t xml:space="preserve">habitat due to </w:t>
      </w:r>
      <w:r w:rsidR="00D12CE5">
        <w:rPr>
          <w:rFonts w:cstheme="minorHAnsi"/>
          <w:noProof/>
          <w:sz w:val="28"/>
          <w:szCs w:val="28"/>
        </w:rPr>
        <w:t>C</w:t>
      </w:r>
      <w:r w:rsidR="00525E28">
        <w:rPr>
          <w:rFonts w:cstheme="minorHAnsi"/>
          <w:noProof/>
          <w:sz w:val="28"/>
          <w:szCs w:val="28"/>
        </w:rPr>
        <w:t xml:space="preserve">limate </w:t>
      </w:r>
      <w:r w:rsidR="00D12CE5">
        <w:rPr>
          <w:rFonts w:cstheme="minorHAnsi"/>
          <w:noProof/>
          <w:sz w:val="28"/>
          <w:szCs w:val="28"/>
        </w:rPr>
        <w:t>C</w:t>
      </w:r>
      <w:r w:rsidR="00525E28">
        <w:rPr>
          <w:rFonts w:cstheme="minorHAnsi"/>
          <w:noProof/>
          <w:sz w:val="28"/>
          <w:szCs w:val="28"/>
        </w:rPr>
        <w:t xml:space="preserve">hange. Many other species are also at risk. The trend downward </w:t>
      </w:r>
      <w:r w:rsidR="00B80D34">
        <w:rPr>
          <w:rFonts w:cstheme="minorHAnsi"/>
          <w:noProof/>
          <w:sz w:val="28"/>
          <w:szCs w:val="28"/>
        </w:rPr>
        <w:t>of Arctic ice coverage</w:t>
      </w:r>
      <w:r w:rsidR="00525E28">
        <w:rPr>
          <w:rFonts w:cstheme="minorHAnsi"/>
          <w:noProof/>
          <w:sz w:val="28"/>
          <w:szCs w:val="28"/>
        </w:rPr>
        <w:t xml:space="preserve"> </w:t>
      </w:r>
      <w:r w:rsidR="00B80D34">
        <w:rPr>
          <w:rFonts w:cstheme="minorHAnsi"/>
          <w:noProof/>
          <w:sz w:val="28"/>
          <w:szCs w:val="28"/>
        </w:rPr>
        <w:t xml:space="preserve">shown below </w:t>
      </w:r>
      <w:r w:rsidR="00525E28">
        <w:rPr>
          <w:rFonts w:cstheme="minorHAnsi"/>
          <w:noProof/>
          <w:sz w:val="28"/>
          <w:szCs w:val="28"/>
        </w:rPr>
        <w:t>looks bleak.</w:t>
      </w:r>
    </w:p>
    <w:p w14:paraId="35785F59" w14:textId="57CEAD2B" w:rsidR="00776068" w:rsidRDefault="00F813DA" w:rsidP="005C29A6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2ED63911" wp14:editId="6B5810F9">
            <wp:extent cx="4953429" cy="48772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BBA" w14:textId="0A19BD5A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Where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an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w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tart?</w:t>
      </w:r>
    </w:p>
    <w:p w14:paraId="13E2120F" w14:textId="0C366C96" w:rsidR="00525E28" w:rsidRDefault="00525E28" w:rsidP="009F60B8">
      <w:pPr>
        <w:spacing w:line="360" w:lineRule="auto"/>
      </w:pPr>
      <w:r>
        <w:rPr>
          <w:rFonts w:cstheme="minorHAnsi"/>
          <w:noProof/>
          <w:sz w:val="28"/>
          <w:szCs w:val="28"/>
        </w:rPr>
        <w:t xml:space="preserve">China and the United States are the worst emittors. The following </w:t>
      </w:r>
      <w:r w:rsidR="008E6FD5">
        <w:rPr>
          <w:rFonts w:cstheme="minorHAnsi"/>
          <w:noProof/>
          <w:sz w:val="28"/>
          <w:szCs w:val="28"/>
        </w:rPr>
        <w:t xml:space="preserve">geographic </w:t>
      </w:r>
      <w:r>
        <w:rPr>
          <w:rFonts w:cstheme="minorHAnsi"/>
          <w:noProof/>
          <w:sz w:val="28"/>
          <w:szCs w:val="28"/>
        </w:rPr>
        <w:t xml:space="preserve">heatmap shows the weight of almost </w:t>
      </w:r>
      <w:r w:rsidR="00D244B5">
        <w:rPr>
          <w:rFonts w:cstheme="minorHAnsi"/>
          <w:noProof/>
          <w:sz w:val="28"/>
          <w:szCs w:val="28"/>
        </w:rPr>
        <w:t>three</w:t>
      </w:r>
      <w:r>
        <w:rPr>
          <w:rFonts w:cstheme="minorHAnsi"/>
          <w:noProof/>
          <w:sz w:val="28"/>
          <w:szCs w:val="28"/>
        </w:rPr>
        <w:t xml:space="preserve"> decades of that history. Both </w:t>
      </w:r>
      <w:r w:rsidR="00204188">
        <w:rPr>
          <w:rFonts w:cstheme="minorHAnsi"/>
          <w:noProof/>
          <w:sz w:val="28"/>
          <w:szCs w:val="28"/>
        </w:rPr>
        <w:t xml:space="preserve">countries </w:t>
      </w:r>
      <w:r>
        <w:rPr>
          <w:rFonts w:cstheme="minorHAnsi"/>
          <w:noProof/>
          <w:sz w:val="28"/>
          <w:szCs w:val="28"/>
        </w:rPr>
        <w:t xml:space="preserve">have to do better. Leaders </w:t>
      </w:r>
      <w:r w:rsidR="00AE4BEB">
        <w:rPr>
          <w:rFonts w:cstheme="minorHAnsi"/>
          <w:noProof/>
          <w:sz w:val="28"/>
          <w:szCs w:val="28"/>
        </w:rPr>
        <w:t xml:space="preserve">across the globe </w:t>
      </w:r>
      <w:r>
        <w:rPr>
          <w:rFonts w:cstheme="minorHAnsi"/>
          <w:noProof/>
          <w:sz w:val="28"/>
          <w:szCs w:val="28"/>
        </w:rPr>
        <w:t xml:space="preserve">must commit to </w:t>
      </w:r>
      <w:r w:rsidR="00CD4CB8">
        <w:rPr>
          <w:rFonts w:cstheme="minorHAnsi"/>
          <w:noProof/>
          <w:sz w:val="28"/>
          <w:szCs w:val="28"/>
        </w:rPr>
        <w:t>eliminating</w:t>
      </w:r>
      <w:r w:rsidR="00C91786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emissions by focusing on green technology</w:t>
      </w:r>
      <w:r w:rsidR="00D244B5">
        <w:rPr>
          <w:rFonts w:cstheme="minorHAnsi"/>
          <w:noProof/>
          <w:sz w:val="28"/>
          <w:szCs w:val="28"/>
        </w:rPr>
        <w:t xml:space="preserve"> and reducing dependence on fossil fuel.</w:t>
      </w:r>
    </w:p>
    <w:p w14:paraId="06FE4F15" w14:textId="7D3D5EEF" w:rsidR="005C29A6" w:rsidRDefault="006F6ECC" w:rsidP="005C29A6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366FE26C" wp14:editId="7D4E1CC7">
            <wp:extent cx="4953429" cy="42675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9FD" w14:textId="053CB221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Let’s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h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elp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 w:rsidR="00776068">
        <w:rPr>
          <w:rFonts w:asciiTheme="majorHAnsi" w:hAnsiTheme="majorHAnsi" w:cstheme="majorHAnsi"/>
          <w:b/>
          <w:bCs/>
          <w:color w:val="00557F"/>
          <w:sz w:val="32"/>
          <w:szCs w:val="32"/>
        </w:rPr>
        <w:t>hem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ut</w:t>
      </w:r>
      <w:r w:rsidR="00683EE4">
        <w:rPr>
          <w:rFonts w:asciiTheme="majorHAnsi" w:hAnsiTheme="majorHAnsi" w:cstheme="majorHAnsi"/>
          <w:b/>
          <w:bCs/>
          <w:color w:val="00557F"/>
          <w:sz w:val="32"/>
          <w:szCs w:val="32"/>
        </w:rPr>
        <w:t>!</w:t>
      </w:r>
    </w:p>
    <w:p w14:paraId="4AB5CE9B" w14:textId="3BBC33A6" w:rsidR="00776068" w:rsidRDefault="00776068" w:rsidP="00782EB3">
      <w:pPr>
        <w:spacing w:line="360" w:lineRule="auto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It would be </w:t>
      </w:r>
      <w:r w:rsidR="006F7638">
        <w:rPr>
          <w:rFonts w:cstheme="minorHAnsi"/>
          <w:sz w:val="28"/>
          <w:szCs w:val="28"/>
        </w:rPr>
        <w:t>unforgivable</w:t>
      </w:r>
      <w:r>
        <w:rPr>
          <w:rFonts w:cstheme="minorHAnsi"/>
          <w:sz w:val="28"/>
          <w:szCs w:val="28"/>
        </w:rPr>
        <w:t xml:space="preserve"> to let another species go ext</w:t>
      </w:r>
      <w:r w:rsidR="009F6CDC">
        <w:rPr>
          <w:rFonts w:cstheme="minorHAnsi"/>
          <w:sz w:val="28"/>
          <w:szCs w:val="28"/>
        </w:rPr>
        <w:t>i</w:t>
      </w:r>
      <w:r>
        <w:rPr>
          <w:rFonts w:cstheme="minorHAnsi"/>
          <w:sz w:val="28"/>
          <w:szCs w:val="28"/>
        </w:rPr>
        <w:t>n</w:t>
      </w:r>
      <w:r w:rsidR="009F6CDC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t due to our actions</w:t>
      </w:r>
      <w:r w:rsidR="00F4099B">
        <w:rPr>
          <w:rFonts w:cstheme="minorHAnsi"/>
          <w:sz w:val="28"/>
          <w:szCs w:val="28"/>
        </w:rPr>
        <w:t>, ourselves included</w:t>
      </w:r>
      <w:r>
        <w:rPr>
          <w:rFonts w:cstheme="minorHAnsi"/>
          <w:sz w:val="28"/>
          <w:szCs w:val="28"/>
        </w:rPr>
        <w:t>. Reduce your emissions by purchasing fuel efficient vehicles</w:t>
      </w:r>
      <w:r w:rsidR="00D244B5">
        <w:rPr>
          <w:rFonts w:cstheme="minorHAnsi"/>
          <w:sz w:val="28"/>
          <w:szCs w:val="28"/>
        </w:rPr>
        <w:t>, learn about your carbon footprint</w:t>
      </w:r>
      <w:r>
        <w:rPr>
          <w:rFonts w:cstheme="minorHAnsi"/>
          <w:sz w:val="28"/>
          <w:szCs w:val="28"/>
        </w:rPr>
        <w:t xml:space="preserve"> and contact your</w:t>
      </w:r>
      <w:r w:rsidR="00B07929">
        <w:rPr>
          <w:rFonts w:cstheme="minorHAnsi"/>
          <w:sz w:val="28"/>
          <w:szCs w:val="28"/>
        </w:rPr>
        <w:t xml:space="preserve"> </w:t>
      </w:r>
      <w:r w:rsidR="00956FA2">
        <w:rPr>
          <w:rFonts w:cstheme="minorHAnsi"/>
          <w:sz w:val="28"/>
          <w:szCs w:val="28"/>
        </w:rPr>
        <w:t xml:space="preserve">government </w:t>
      </w:r>
      <w:r>
        <w:rPr>
          <w:rFonts w:cstheme="minorHAnsi"/>
          <w:sz w:val="28"/>
          <w:szCs w:val="28"/>
        </w:rPr>
        <w:t>leaders</w:t>
      </w:r>
      <w:r w:rsidR="00D244B5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D244B5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emand action on </w:t>
      </w:r>
      <w:r w:rsidR="009D32AA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 xml:space="preserve">limate </w:t>
      </w:r>
      <w:r w:rsidR="009D32AA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hange</w:t>
      </w:r>
      <w:r w:rsidR="00D244B5">
        <w:rPr>
          <w:rFonts w:cstheme="minorHAnsi"/>
          <w:sz w:val="28"/>
          <w:szCs w:val="28"/>
        </w:rPr>
        <w:t>!</w:t>
      </w:r>
      <w:r>
        <w:rPr>
          <w:rFonts w:cstheme="minorHAnsi"/>
          <w:sz w:val="28"/>
          <w:szCs w:val="28"/>
        </w:rPr>
        <w:t xml:space="preserve"> I want </w:t>
      </w:r>
      <w:r w:rsidR="00472D52">
        <w:rPr>
          <w:rFonts w:cstheme="minorHAnsi"/>
          <w:sz w:val="28"/>
          <w:szCs w:val="28"/>
        </w:rPr>
        <w:t>future generations</w:t>
      </w:r>
      <w:r>
        <w:rPr>
          <w:rFonts w:cstheme="minorHAnsi"/>
          <w:sz w:val="28"/>
          <w:szCs w:val="28"/>
        </w:rPr>
        <w:t xml:space="preserve"> to have more than p</w:t>
      </w:r>
      <w:r w:rsidR="005C29A6">
        <w:rPr>
          <w:rFonts w:cstheme="minorHAnsi"/>
          <w:sz w:val="28"/>
          <w:szCs w:val="28"/>
        </w:rPr>
        <w:t>hoto</w:t>
      </w:r>
      <w:r>
        <w:rPr>
          <w:rFonts w:cstheme="minorHAnsi"/>
          <w:sz w:val="28"/>
          <w:szCs w:val="28"/>
        </w:rPr>
        <w:t>s of these magnificent creatures. Don’t you?</w:t>
      </w:r>
      <w:r w:rsidR="007365CF">
        <w:rPr>
          <w:rFonts w:cstheme="minorHAnsi"/>
          <w:sz w:val="28"/>
          <w:szCs w:val="28"/>
        </w:rPr>
        <w:t xml:space="preserve"> </w:t>
      </w:r>
    </w:p>
    <w:p w14:paraId="197C2352" w14:textId="418DFCF0" w:rsidR="00FA3327" w:rsidRDefault="00683EE4" w:rsidP="0085794A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4E7592A0" wp14:editId="71F7C7D1">
            <wp:extent cx="6096000" cy="4069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55AA" w14:textId="482F319B" w:rsidR="009370B3" w:rsidRDefault="009370B3" w:rsidP="009370B3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Hans-Jurgen Mager via </w:t>
      </w:r>
      <w:hyperlink r:id="rId30" w:history="1">
        <w:r w:rsidRPr="006F7638">
          <w:rPr>
            <w:rStyle w:val="Hyperlink"/>
            <w:rFonts w:cstheme="minorHAnsi"/>
            <w:noProof/>
            <w:sz w:val="24"/>
            <w:szCs w:val="24"/>
          </w:rPr>
          <w:t>Unsplash</w:t>
        </w:r>
      </w:hyperlink>
    </w:p>
    <w:p w14:paraId="4B020A02" w14:textId="77777777" w:rsidR="009370B3" w:rsidRDefault="009370B3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</w:p>
    <w:p w14:paraId="6E6BCB59" w14:textId="2154BDCC" w:rsidR="00EC10BF" w:rsidRPr="00EF63C7" w:rsidRDefault="00EC10BF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  <w:r w:rsidRPr="00EF63C7">
        <w:rPr>
          <w:rFonts w:asciiTheme="majorHAnsi" w:hAnsiTheme="majorHAnsi" w:cstheme="majorHAnsi"/>
          <w:b/>
          <w:bCs/>
          <w:color w:val="00557F"/>
          <w:sz w:val="28"/>
          <w:szCs w:val="28"/>
        </w:rPr>
        <w:t>Sam Loyd</w:t>
      </w:r>
    </w:p>
    <w:p w14:paraId="37001A2F" w14:textId="7B08A252" w:rsidR="00EC10BF" w:rsidRPr="00EF63C7" w:rsidRDefault="00EC10BF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  <w:r w:rsidRPr="00EF63C7">
        <w:rPr>
          <w:rFonts w:asciiTheme="majorHAnsi" w:hAnsiTheme="majorHAnsi" w:cstheme="majorHAnsi"/>
          <w:b/>
          <w:bCs/>
          <w:color w:val="00557F"/>
          <w:sz w:val="28"/>
          <w:szCs w:val="28"/>
        </w:rPr>
        <w:t>February 2021</w:t>
      </w:r>
    </w:p>
    <w:p w14:paraId="3B708A42" w14:textId="77777777" w:rsidR="00FA3327" w:rsidRDefault="00FA3327" w:rsidP="00FA3327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</w:p>
    <w:p w14:paraId="21631C66" w14:textId="77777777" w:rsidR="000E35A4" w:rsidRDefault="000E35A4" w:rsidP="000E35A4">
      <w:pPr>
        <w:rPr>
          <w:rFonts w:cstheme="minorHAnsi"/>
          <w:sz w:val="24"/>
          <w:szCs w:val="24"/>
        </w:rPr>
      </w:pPr>
    </w:p>
    <w:p w14:paraId="6AB84565" w14:textId="77777777" w:rsidR="002B75F0" w:rsidRDefault="002B75F0" w:rsidP="002B75F0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</w:p>
    <w:p w14:paraId="4266D51B" w14:textId="77777777" w:rsidR="002B75F0" w:rsidRDefault="002B75F0" w:rsidP="002B75F0">
      <w:pPr>
        <w:jc w:val="both"/>
        <w:rPr>
          <w:rFonts w:cstheme="minorHAnsi"/>
          <w:sz w:val="24"/>
          <w:szCs w:val="24"/>
        </w:rPr>
      </w:pPr>
    </w:p>
    <w:p w14:paraId="37827BF8" w14:textId="77777777" w:rsidR="002B75F0" w:rsidRPr="00F70E7C" w:rsidRDefault="002B75F0" w:rsidP="002B75F0">
      <w:pPr>
        <w:rPr>
          <w:rFonts w:cstheme="minorHAnsi"/>
          <w:sz w:val="24"/>
          <w:szCs w:val="24"/>
        </w:rPr>
      </w:pPr>
    </w:p>
    <w:p w14:paraId="1496F3C0" w14:textId="63654C92" w:rsidR="00AE2A48" w:rsidRDefault="00AE2A48" w:rsidP="00AE2A48">
      <w:pPr>
        <w:jc w:val="center"/>
      </w:pPr>
    </w:p>
    <w:sectPr w:rsidR="00AE2A4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AE2A48"/>
    <w:rsid w:val="00032DF7"/>
    <w:rsid w:val="0003495C"/>
    <w:rsid w:val="00052BF6"/>
    <w:rsid w:val="000A1E7D"/>
    <w:rsid w:val="000B1401"/>
    <w:rsid w:val="000E21B4"/>
    <w:rsid w:val="000E35A4"/>
    <w:rsid w:val="000F0BAF"/>
    <w:rsid w:val="001176DB"/>
    <w:rsid w:val="00154C71"/>
    <w:rsid w:val="00165411"/>
    <w:rsid w:val="00196094"/>
    <w:rsid w:val="001C4D01"/>
    <w:rsid w:val="001E7821"/>
    <w:rsid w:val="0020173F"/>
    <w:rsid w:val="00204188"/>
    <w:rsid w:val="002754A0"/>
    <w:rsid w:val="00280AD2"/>
    <w:rsid w:val="002B75F0"/>
    <w:rsid w:val="00320B24"/>
    <w:rsid w:val="0035516E"/>
    <w:rsid w:val="00363813"/>
    <w:rsid w:val="00372182"/>
    <w:rsid w:val="003A3C22"/>
    <w:rsid w:val="003D0B99"/>
    <w:rsid w:val="003D7778"/>
    <w:rsid w:val="00445FE8"/>
    <w:rsid w:val="00472D52"/>
    <w:rsid w:val="00473AF7"/>
    <w:rsid w:val="00525E28"/>
    <w:rsid w:val="005362BE"/>
    <w:rsid w:val="00543999"/>
    <w:rsid w:val="00546FB5"/>
    <w:rsid w:val="00565EEF"/>
    <w:rsid w:val="00581F9A"/>
    <w:rsid w:val="005A21AA"/>
    <w:rsid w:val="005C29A6"/>
    <w:rsid w:val="005E124D"/>
    <w:rsid w:val="005E2B4B"/>
    <w:rsid w:val="005F6CB0"/>
    <w:rsid w:val="00604484"/>
    <w:rsid w:val="00625FE4"/>
    <w:rsid w:val="00681719"/>
    <w:rsid w:val="00683EE4"/>
    <w:rsid w:val="00686C44"/>
    <w:rsid w:val="006A049D"/>
    <w:rsid w:val="006B128B"/>
    <w:rsid w:val="006B2C2B"/>
    <w:rsid w:val="006C57AC"/>
    <w:rsid w:val="006F6ECC"/>
    <w:rsid w:val="006F7638"/>
    <w:rsid w:val="00724660"/>
    <w:rsid w:val="00732AC4"/>
    <w:rsid w:val="007365CF"/>
    <w:rsid w:val="00753E4B"/>
    <w:rsid w:val="00754BD8"/>
    <w:rsid w:val="00776068"/>
    <w:rsid w:val="00782EB3"/>
    <w:rsid w:val="007A1A72"/>
    <w:rsid w:val="007B0700"/>
    <w:rsid w:val="007E6450"/>
    <w:rsid w:val="008422E9"/>
    <w:rsid w:val="00844187"/>
    <w:rsid w:val="00845C91"/>
    <w:rsid w:val="0085794A"/>
    <w:rsid w:val="00891B37"/>
    <w:rsid w:val="008A54D7"/>
    <w:rsid w:val="008C06D4"/>
    <w:rsid w:val="008E6FD5"/>
    <w:rsid w:val="008F5B38"/>
    <w:rsid w:val="0092393F"/>
    <w:rsid w:val="0093157F"/>
    <w:rsid w:val="009322D2"/>
    <w:rsid w:val="00933AA9"/>
    <w:rsid w:val="009370B3"/>
    <w:rsid w:val="009539F8"/>
    <w:rsid w:val="00956FA2"/>
    <w:rsid w:val="00965BA6"/>
    <w:rsid w:val="0098314C"/>
    <w:rsid w:val="00986E73"/>
    <w:rsid w:val="009C1AD0"/>
    <w:rsid w:val="009C79DE"/>
    <w:rsid w:val="009D32AA"/>
    <w:rsid w:val="009E4B2B"/>
    <w:rsid w:val="009F44CF"/>
    <w:rsid w:val="009F60B8"/>
    <w:rsid w:val="009F6CDC"/>
    <w:rsid w:val="00A205AA"/>
    <w:rsid w:val="00A42546"/>
    <w:rsid w:val="00A50286"/>
    <w:rsid w:val="00A96AB8"/>
    <w:rsid w:val="00AB223F"/>
    <w:rsid w:val="00AC79F2"/>
    <w:rsid w:val="00AE2A48"/>
    <w:rsid w:val="00AE4BEB"/>
    <w:rsid w:val="00AF001F"/>
    <w:rsid w:val="00B07929"/>
    <w:rsid w:val="00B216C0"/>
    <w:rsid w:val="00B21FC3"/>
    <w:rsid w:val="00B32AB5"/>
    <w:rsid w:val="00B61AD4"/>
    <w:rsid w:val="00B649DE"/>
    <w:rsid w:val="00B80D34"/>
    <w:rsid w:val="00B86512"/>
    <w:rsid w:val="00BC18EE"/>
    <w:rsid w:val="00BE0672"/>
    <w:rsid w:val="00BE46F4"/>
    <w:rsid w:val="00BE56D6"/>
    <w:rsid w:val="00C12AB7"/>
    <w:rsid w:val="00C3134B"/>
    <w:rsid w:val="00C41171"/>
    <w:rsid w:val="00C91786"/>
    <w:rsid w:val="00CB1DC2"/>
    <w:rsid w:val="00CD4CB8"/>
    <w:rsid w:val="00D1198A"/>
    <w:rsid w:val="00D12CE5"/>
    <w:rsid w:val="00D244B5"/>
    <w:rsid w:val="00D6030A"/>
    <w:rsid w:val="00D851A8"/>
    <w:rsid w:val="00DA51D1"/>
    <w:rsid w:val="00DB3516"/>
    <w:rsid w:val="00DB4164"/>
    <w:rsid w:val="00DC2013"/>
    <w:rsid w:val="00DE25B8"/>
    <w:rsid w:val="00DF19F9"/>
    <w:rsid w:val="00E17DDE"/>
    <w:rsid w:val="00E36AC6"/>
    <w:rsid w:val="00E43D11"/>
    <w:rsid w:val="00E96014"/>
    <w:rsid w:val="00EA2559"/>
    <w:rsid w:val="00EA390D"/>
    <w:rsid w:val="00EA65BB"/>
    <w:rsid w:val="00EC10BF"/>
    <w:rsid w:val="00ED02DE"/>
    <w:rsid w:val="00EF63C7"/>
    <w:rsid w:val="00F30494"/>
    <w:rsid w:val="00F30CE8"/>
    <w:rsid w:val="00F32171"/>
    <w:rsid w:val="00F4099B"/>
    <w:rsid w:val="00F64AA9"/>
    <w:rsid w:val="00F70A41"/>
    <w:rsid w:val="00F70E7C"/>
    <w:rsid w:val="00F72503"/>
    <w:rsid w:val="00F73669"/>
    <w:rsid w:val="00F813DA"/>
    <w:rsid w:val="00F974F0"/>
    <w:rsid w:val="00FA3327"/>
    <w:rsid w:val="00FA626E"/>
    <w:rsid w:val="00FC243E"/>
    <w:rsid w:val="00FD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F8741"/>
  <w15:docId w15:val="{D9850132-35B1-485A-8976-91D74C3E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character" w:styleId="Hyperlink">
    <w:name w:val="Hyperlink"/>
    <w:basedOn w:val="DefaultParagraphFont"/>
    <w:uiPriority w:val="99"/>
    <w:unhideWhenUsed/>
    <w:rsid w:val="001E78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F76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B80D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www.nature.com/articles/s41558-020-0818-9.epd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search.creativecommons.org/photos/150814a2-e640-4bf7-8fa5-4417343ed436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unsplash.com/photos/rzOq5UqWWkE" TargetMode="External"/><Relationship Id="rId17" Type="http://schemas.openxmlformats.org/officeDocument/2006/relationships/hyperlink" Target="https://unsplash.com/photos/Wovj8TOSHRw" TargetMode="External"/><Relationship Id="rId25" Type="http://schemas.openxmlformats.org/officeDocument/2006/relationships/hyperlink" Target="https://unsplash.com/photos/F2M5Uynt62U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unsplash.com/photos/Q1js5z4tKLA" TargetMode="External"/><Relationship Id="rId14" Type="http://schemas.openxmlformats.org/officeDocument/2006/relationships/hyperlink" Target="https://iopscience.iop.org/article/10.1088/1748-9326/11/4/048002" TargetMode="External"/><Relationship Id="rId22" Type="http://schemas.openxmlformats.org/officeDocument/2006/relationships/hyperlink" Target="https://19january2017snapshot.epa.gov/sites/production/files/2016-09/documents/climate-change-la.pdf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unsplash.com/photos/AZ31hv9kdzE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yd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AEB8C8-E4AA-461A-80D2-6AED36D7E5B2}"/>
      </w:docPartPr>
      <w:docPartBody>
        <w:p w:rsidR="00901AC0" w:rsidRDefault="00F326F6">
          <w:r w:rsidRPr="00F457B9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F1"/>
    <w:rsid w:val="00024906"/>
    <w:rsid w:val="002D4A63"/>
    <w:rsid w:val="00311CF1"/>
    <w:rsid w:val="00527A46"/>
    <w:rsid w:val="007E7A01"/>
    <w:rsid w:val="00802D64"/>
    <w:rsid w:val="00862568"/>
    <w:rsid w:val="008E0CE3"/>
    <w:rsid w:val="00901AC0"/>
    <w:rsid w:val="00930BEB"/>
    <w:rsid w:val="00A30E7B"/>
    <w:rsid w:val="00B10175"/>
    <w:rsid w:val="00B14176"/>
    <w:rsid w:val="00C205D4"/>
    <w:rsid w:val="00E22FB6"/>
    <w:rsid w:val="00EA307C"/>
    <w:rsid w:val="00EB2EA7"/>
    <w:rsid w:val="00F3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26F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logPostInfo xmlns="http://www.microsoft.com/Office/Word/BlogTool">
  <PostTitle>An Invisible Crisis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 xsi:nil="true"/>
    <MarketSpecific xmlns="4873beb7-5857-4685-be1f-d57550cc96cc" xsi:nil="true"/>
    <ThumbnailAssetId xmlns="4873beb7-5857-4685-be1f-d57550cc96cc" xsi:nil="true"/>
    <PrimaryImageGen xmlns="4873beb7-5857-4685-be1f-d57550cc96cc" xsi:nil="true"/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 xsi:nil="true"/>
    <AssetId xmlns="4873beb7-5857-4685-be1f-d57550cc96cc" xsi:nil="true"/>
    <SourceTitle xmlns="4873beb7-5857-4685-be1f-d57550cc96cc" xsi:nil="true"/>
    <OpenTemplate xmlns="4873beb7-5857-4685-be1f-d57550cc96cc" xsi:nil="true"/>
    <UALocComments xmlns="4873beb7-5857-4685-be1f-d57550cc96cc" xsi:nil="true"/>
    <TrustLevel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/>
    <LocLastLocAttemptVersionLookup xmlns="4873beb7-5857-4685-be1f-d57550cc96cc" xsi:nil="true"/>
    <CampaignTagsTaxHTField0 xmlns="4873beb7-5857-4685-be1f-d57550cc96cc">
      <Terms xmlns="http://schemas.microsoft.com/office/infopath/2007/PartnerControls"/>
    </CampaignTagsTaxHTField0>
    <IsSearchable xmlns="4873beb7-5857-4685-be1f-d57550cc96cc" xsi:nil="true"/>
    <MachineTranslated xmlns="4873beb7-5857-4685-be1f-d57550cc96cc" xsi:nil="true"/>
    <Providers xmlns="4873beb7-5857-4685-be1f-d57550cc96cc" xsi:nil="true"/>
    <TemplateTemplateType xmlns="4873beb7-5857-4685-be1f-d57550cc96cc" xsi:nil="true"/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/>
        <AccountId xsi:nil="true"/>
        <AccountType/>
      </UserInfo>
    </APAuthor>
    <LocManualTestRequired xmlns="4873beb7-5857-4685-be1f-d57550cc96cc" xsi:nil="true"/>
    <EditorialStatus xmlns="4873beb7-5857-4685-be1f-d57550cc96cc" xsi:nil="true"/>
    <PublishTargets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 xsi:nil="true"/>
    <AssetStart xmlns="4873beb7-5857-4685-be1f-d57550cc96cc" xsi:nil="true"/>
    <Provider xmlns="4873beb7-5857-4685-be1f-d57550cc96cc" xsi:nil="true"/>
    <AcquiredFrom xmlns="4873beb7-5857-4685-be1f-d57550cc96cc" xsi:nil="true"/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 xsi:nil="true"/>
    <ShowIn xmlns="4873beb7-5857-4685-be1f-d57550cc96cc" xsi:nil="true"/>
    <UANotes xmlns="4873beb7-5857-4685-be1f-d57550cc96cc" xsi:nil="true"/>
    <TemplateStatus xmlns="4873beb7-5857-4685-be1f-d57550cc96cc" xsi:nil="true"/>
    <InternalTagsTaxHTField0 xmlns="4873beb7-5857-4685-be1f-d57550cc96cc">
      <Terms xmlns="http://schemas.microsoft.com/office/infopath/2007/PartnerControls"/>
    </InternalTagsTaxHTField0>
    <AssetExpire xmlns="4873beb7-5857-4685-be1f-d57550cc96cc" xsi:nil="true"/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 xsi:nil="true"/>
    <BugNumber xmlns="4873beb7-5857-4685-be1f-d57550cc96cc" xsi:nil="true"/>
    <Milestone xmlns="4873beb7-5857-4685-be1f-d57550cc96cc" xsi:nil="true"/>
    <RecommendationsModifier xmlns="4873beb7-5857-4685-be1f-d57550cc96cc" xsi:nil="true"/>
    <IntlLangReviewDate xmlns="4873beb7-5857-4685-be1f-d57550cc96cc" xsi:nil="true"/>
    <TPFriendlyName xmlns="4873beb7-5857-4685-be1f-d57550cc96cc" xsi:nil="true"/>
    <IntlLangReview xmlns="4873beb7-5857-4685-be1f-d57550cc96cc" xsi:nil="true"/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 xsi:nil="true"/>
    <IntlLocPriority xmlns="4873beb7-5857-4685-be1f-d57550cc96cc" xsi:nil="true"/>
    <UAProjectedTotalWords xmlns="4873beb7-5857-4685-be1f-d57550cc96cc" xsi:nil="true"/>
    <OutputCachingOn xmlns="4873beb7-5857-4685-be1f-d57550cc96cc" xsi:nil="true"/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 xsi:nil="true"/>
    <ArtSampleDocs xmlns="4873beb7-5857-4685-be1f-d57550cc96cc" xsi:nil="true"/>
    <TPLaunchHelpLinkType xmlns="4873beb7-5857-4685-be1f-d57550cc96cc" xsi:nil="true"/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 xsi:nil="true"/>
    <CrawlForDependencies xmlns="4873beb7-5857-4685-be1f-d57550cc96cc" xsi:nil="true"/>
    <LastHandOff xmlns="4873beb7-5857-4685-be1f-d57550cc96cc" xsi:nil="true"/>
    <LocMarketGroupTiers2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</Template>
  <TotalTime>422</TotalTime>
  <Pages>1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Loyd</dc:creator>
  <cp:keywords/>
  <dc:description/>
  <cp:lastModifiedBy>Sam Loyd</cp:lastModifiedBy>
  <cp:revision>91</cp:revision>
  <cp:lastPrinted>2021-02-07T20:28:00Z</cp:lastPrinted>
  <dcterms:created xsi:type="dcterms:W3CDTF">2021-02-07T17:24:00Z</dcterms:created>
  <dcterms:modified xsi:type="dcterms:W3CDTF">2021-02-08T02:10:00Z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